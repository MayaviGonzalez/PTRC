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sz w:val="72"/>
          <w:szCs w:val="72"/>
          <w:lang w:eastAsia="en-US"/>
        </w:rPr>
        <w:id w:val="1973170049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sz w:val="22"/>
          <w:szCs w:val="22"/>
        </w:rPr>
      </w:sdtEndPr>
      <w:sdtContent>
        <w:p w:rsidR="006B298B" w:rsidRDefault="006B298B">
          <w:pPr>
            <w:pStyle w:val="Sinespaciado"/>
            <w:rPr>
              <w:rFonts w:asciiTheme="majorHAnsi" w:eastAsiaTheme="majorEastAsia" w:hAnsiTheme="majorHAnsi" w:cstheme="majorBidi"/>
              <w:sz w:val="72"/>
              <w:szCs w:val="7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0" allowOverlap="1" wp14:anchorId="001A19D9" wp14:editId="045E467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bottom</wp:align>
                    </wp:positionV>
                    <wp:extent cx="8161020" cy="817880"/>
                    <wp:effectExtent l="0" t="0" r="0" b="5080"/>
                    <wp:wrapNone/>
                    <wp:docPr id="7" name="Rectángul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817880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id="Rectángulo 2" o:spid="_x0000_s1026" style="position:absolute;margin-left:0;margin-top:0;width:642.6pt;height:64.4pt;z-index:251659264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" o:allowincell="f" fillcolor="#4bacc6 [3208]" strokecolor="#4f81bd [3204]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 wp14:anchorId="2FC30D24" wp14:editId="68DBFD39">
                    <wp:simplePos x="0" y="0"/>
                    <wp:positionH relativeFrom="lef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8" name="Rectángulo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id="Rectángulo 5" o:spid="_x0000_s1026" style="position:absolute;margin-left:0;margin-top:0;width:7.15pt;height:831.2pt;z-index:251662336;visibility:visible;mso-wrap-style:square;mso-width-percent:0;mso-height-percent:105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" o:allowincell="f" strokecolor="#4f81bd [3204]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5A8E50E1" wp14:editId="20C1AFBE">
                    <wp:simplePos x="0" y="0"/>
                    <wp:positionH relativeFrom="rightMargin">
                      <wp:align>center</wp:align>
                    </wp:positionH>
                    <wp:positionV relativeFrom="page">
                      <wp:align>center</wp:align>
                    </wp:positionV>
                    <wp:extent cx="90805" cy="10556240"/>
                    <wp:effectExtent l="0" t="0" r="4445" b="5080"/>
                    <wp:wrapNone/>
                    <wp:docPr id="9" name="Rectángulo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0805" cy="105562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105000</wp14:pctHeight>
                    </wp14:sizeRelV>
                  </wp:anchor>
                </w:drawing>
              </mc:Choice>
              <mc:Fallback>
                <w:pict>
                  <v:rect id="Rectángulo 4" o:spid="_x0000_s1026" style="position:absolute;margin-left:0;margin-top:0;width:7.15pt;height:831.2pt;z-index:251661312;visibility:visible;mso-wrap-style:square;mso-width-percent:0;mso-height-percent:1050;mso-wrap-distance-left:9pt;mso-wrap-distance-top:0;mso-wrap-distance-right:9pt;mso-wrap-distance-bottom:0;mso-position-horizontal:center;mso-position-horizontal-relative:right-margin-area;mso-position-vertical:center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" o:allowincell="f" strokecolor="#4f81bd [3204]"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417FC3FF" wp14:editId="5D8EDB69">
                    <wp:simplePos x="0" y="0"/>
                    <wp:positionH relativeFrom="page">
                      <wp:align>center</wp:align>
                    </wp:positionH>
                    <wp:positionV relativeFrom="topMargin">
                      <wp:align>top</wp:align>
                    </wp:positionV>
                    <wp:extent cx="8161020" cy="822960"/>
                    <wp:effectExtent l="0" t="0" r="0" b="0"/>
                    <wp:wrapNone/>
                    <wp:docPr id="10" name="Rectángulo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161020" cy="822960"/>
                            </a:xfrm>
                            <a:prstGeom prst="rect">
                              <a:avLst/>
                            </a:prstGeom>
                            <a:solidFill>
                              <a:schemeClr val="accent5"/>
                            </a:solidFill>
                            <a:ln w="9525">
                              <a:solidFill>
                                <a:schemeClr val="accent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105000</wp14:pctWidth>
                    </wp14:sizeRelH>
                    <wp14:sizeRelV relativeFrom="topMargin">
                      <wp14:pctHeight>90000</wp14:pctHeight>
                    </wp14:sizeRelV>
                  </wp:anchor>
                </w:drawing>
              </mc:Choice>
              <mc:Fallback>
                <w:pict>
                  <v:rect id="Rectángulo 3" o:spid="_x0000_s1026" style="position:absolute;margin-left:0;margin-top:0;width:642.6pt;height:64.8pt;z-index:251660288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top;mso-position-vertical-relative:top-margin-area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" o:allowincell="f" fillcolor="#4bacc6 [3208]" strokecolor="#4f81bd [3204]">
                    <w10:wrap anchorx="page" anchory="margin"/>
                  </v:rect>
                </w:pict>
              </mc:Fallback>
            </mc:AlternateContent>
          </w:r>
        </w:p>
        <w:sdt>
          <w:sdtPr>
            <w:rPr>
              <w:rFonts w:asciiTheme="majorHAnsi" w:eastAsiaTheme="majorEastAsia" w:hAnsiTheme="majorHAnsi" w:cstheme="majorBidi"/>
              <w:sz w:val="72"/>
              <w:szCs w:val="72"/>
            </w:rPr>
            <w:alias w:val="Título"/>
            <w:id w:val="14700071"/>
            <w:placeholder>
              <w:docPart w:val="49929B83F0864EFA95A426C28E583576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:rsidR="006B298B" w:rsidRDefault="009C6AA8" w:rsidP="006B298B">
              <w:pPr>
                <w:pStyle w:val="Sinespaciado"/>
                <w:jc w:val="center"/>
                <w:rPr>
                  <w:rFonts w:asciiTheme="majorHAnsi" w:eastAsiaTheme="majorEastAsia" w:hAnsiTheme="majorHAnsi" w:cstheme="majorBidi"/>
                  <w:sz w:val="72"/>
                  <w:szCs w:val="72"/>
                </w:rPr>
              </w:pPr>
              <w:r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>MANUAL</w:t>
              </w:r>
              <w:r w:rsidR="00F61DEB"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 xml:space="preserve"> TÉCNICO</w:t>
              </w:r>
              <w:r w:rsidR="006B298B">
                <w:rPr>
                  <w:rFonts w:asciiTheme="majorHAnsi" w:eastAsiaTheme="majorEastAsia" w:hAnsiTheme="majorHAnsi" w:cstheme="majorBidi"/>
                  <w:sz w:val="72"/>
                  <w:szCs w:val="72"/>
                </w:rPr>
                <w:t>.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sz w:val="36"/>
              <w:szCs w:val="36"/>
            </w:rPr>
            <w:alias w:val="Subtítulo"/>
            <w:id w:val="14700077"/>
            <w:placeholder>
              <w:docPart w:val="CE6636233E964DBFA6B19CB08EEC4991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p w:rsidR="006B298B" w:rsidRDefault="006B298B" w:rsidP="006B298B">
              <w:pPr>
                <w:pStyle w:val="Sinespaciado"/>
                <w:jc w:val="center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CBTis 94</w:t>
              </w:r>
            </w:p>
          </w:sdtContent>
        </w:sdt>
        <w:p w:rsidR="006B298B" w:rsidRDefault="006B298B">
          <w:pPr>
            <w:pStyle w:val="Sinespaciado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6B298B" w:rsidRPr="006B298B" w:rsidRDefault="006B298B" w:rsidP="006B298B">
          <w:pPr>
            <w:pStyle w:val="Sinespaciado"/>
            <w:jc w:val="center"/>
            <w:rPr>
              <w:rFonts w:asciiTheme="majorHAnsi" w:eastAsiaTheme="majorEastAsia" w:hAnsiTheme="majorHAnsi" w:cstheme="majorBidi"/>
              <w:sz w:val="44"/>
              <w:szCs w:val="44"/>
            </w:rPr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Programación</w:t>
          </w:r>
        </w:p>
        <w:sdt>
          <w:sdtPr>
            <w:rPr>
              <w:sz w:val="44"/>
              <w:szCs w:val="44"/>
            </w:rPr>
            <w:alias w:val="Fecha"/>
            <w:id w:val="14700083"/>
            <w:placeholder>
              <w:docPart w:val="3CE55A763E9740789D52BC3484731C44"/>
            </w:placeholder>
            <w:dataBinding w:prefixMappings="xmlns:ns0='http://schemas.microsoft.com/office/2006/coverPageProps'" w:xpath="/ns0:CoverPageProperties[1]/ns0:PublishDate[1]" w:storeItemID="{55AF091B-3C7A-41E3-B477-F2FDAA23CFDA}"/>
            <w:date>
              <w:dateFormat w:val="dd/MM/yyyy"/>
              <w:lid w:val="es-ES"/>
              <w:storeMappedDataAs w:val="dateTime"/>
              <w:calendar w:val="gregorian"/>
            </w:date>
          </w:sdtPr>
          <w:sdtContent>
            <w:p w:rsidR="006B298B" w:rsidRPr="006B298B" w:rsidRDefault="006B298B" w:rsidP="006B298B">
              <w:pPr>
                <w:pStyle w:val="Sinespaciado"/>
                <w:jc w:val="center"/>
                <w:rPr>
                  <w:sz w:val="44"/>
                  <w:szCs w:val="44"/>
                </w:rPr>
              </w:pPr>
              <w:r w:rsidRPr="006B298B">
                <w:rPr>
                  <w:sz w:val="44"/>
                  <w:szCs w:val="44"/>
                </w:rPr>
                <w:t>Nombre de</w:t>
              </w:r>
              <w:r w:rsidR="00991DDC">
                <w:rPr>
                  <w:sz w:val="44"/>
                  <w:szCs w:val="44"/>
                </w:rPr>
                <w:t>l</w:t>
              </w:r>
              <w:r w:rsidRPr="006B298B">
                <w:rPr>
                  <w:sz w:val="44"/>
                  <w:szCs w:val="44"/>
                </w:rPr>
                <w:t xml:space="preserve"> maestro: Gustavo Hernández</w:t>
              </w:r>
              <w:r w:rsidR="00F61DEB">
                <w:rPr>
                  <w:sz w:val="44"/>
                  <w:szCs w:val="44"/>
                </w:rPr>
                <w:t xml:space="preserve"> M</w:t>
              </w:r>
              <w:r w:rsidRPr="006B298B">
                <w:rPr>
                  <w:sz w:val="44"/>
                  <w:szCs w:val="44"/>
                </w:rPr>
                <w:t>olina</w:t>
              </w:r>
            </w:p>
          </w:sdtContent>
        </w:sdt>
        <w:sdt>
          <w:sdtPr>
            <w:rPr>
              <w:sz w:val="48"/>
              <w:szCs w:val="48"/>
            </w:rPr>
            <w:alias w:val="Compañía"/>
            <w:id w:val="14700089"/>
            <w:placeholder>
              <w:docPart w:val="06CD89904E7748129E8F871FC4A7DC8A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p w:rsidR="006B298B" w:rsidRDefault="00A52FE5" w:rsidP="009C6AA8">
              <w:pPr>
                <w:pStyle w:val="Sinespaciado"/>
                <w:jc w:val="center"/>
              </w:pPr>
              <w:r>
                <w:rPr>
                  <w:sz w:val="48"/>
                  <w:szCs w:val="48"/>
                </w:rPr>
                <w:t>3-B programación</w:t>
              </w:r>
            </w:p>
          </w:sdtContent>
        </w:sdt>
        <w:p w:rsidR="006B298B" w:rsidRDefault="006B298B"/>
        <w:p w:rsidR="009C6AA8" w:rsidRPr="009C6AA8" w:rsidRDefault="009C6AA8" w:rsidP="009C6AA8">
          <w:pPr>
            <w:rPr>
              <w:bCs/>
            </w:rPr>
          </w:pPr>
          <w:r w:rsidRPr="009C6AA8">
            <w:rPr>
              <w:b/>
              <w:bCs/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C8439D0" wp14:editId="07AAC545">
                    <wp:simplePos x="0" y="0"/>
                    <wp:positionH relativeFrom="column">
                      <wp:posOffset>1444701</wp:posOffset>
                    </wp:positionH>
                    <wp:positionV relativeFrom="paragraph">
                      <wp:posOffset>400154</wp:posOffset>
                    </wp:positionV>
                    <wp:extent cx="2934268" cy="1105469"/>
                    <wp:effectExtent l="0" t="0" r="19050" b="19050"/>
                    <wp:wrapNone/>
                    <wp:docPr id="30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34268" cy="11054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26A6F" w:rsidRPr="009C6AA8" w:rsidRDefault="00D26A6F" w:rsidP="009C6AA8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9C6AA8">
                                  <w:rPr>
                                    <w:sz w:val="28"/>
                                    <w:szCs w:val="28"/>
                                  </w:rPr>
                                  <w:t>MAYAVI SARAEL GONZALEZ ORNELAS</w:t>
                                </w:r>
                              </w:p>
                              <w:p w:rsidR="00D26A6F" w:rsidRPr="009C6AA8" w:rsidRDefault="00D26A6F" w:rsidP="009C6AA8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9C6AA8">
                                  <w:rPr>
                                    <w:sz w:val="28"/>
                                    <w:szCs w:val="28"/>
                                  </w:rPr>
                                  <w:t>JORGE JAHIR GAONA DE LA CRUZ</w:t>
                                </w:r>
                              </w:p>
                              <w:p w:rsidR="00D26A6F" w:rsidRDefault="00D26A6F" w:rsidP="009C6AA8">
                                <w:pPr>
                                  <w:jc w:val="center"/>
                                </w:pPr>
                                <w:r w:rsidRPr="009C6AA8">
                                  <w:rPr>
                                    <w:sz w:val="28"/>
                                    <w:szCs w:val="28"/>
                                  </w:rPr>
                                  <w:t>JUAN PABLO CHAVEZ MEDINA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margin-left:113.75pt;margin-top:31.5pt;width:231.05pt;height:87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">
                    <v:textbox>
                      <w:txbxContent>
                        <w:p w:rsidR="00D26A6F" w:rsidRPr="009C6AA8" w:rsidRDefault="00D26A6F" w:rsidP="009C6AA8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9C6AA8">
                            <w:rPr>
                              <w:sz w:val="28"/>
                              <w:szCs w:val="28"/>
                            </w:rPr>
                            <w:t>MAYAVI SARAEL GONZALEZ ORNELAS</w:t>
                          </w:r>
                        </w:p>
                        <w:p w:rsidR="00D26A6F" w:rsidRPr="009C6AA8" w:rsidRDefault="00D26A6F" w:rsidP="009C6AA8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9C6AA8">
                            <w:rPr>
                              <w:sz w:val="28"/>
                              <w:szCs w:val="28"/>
                            </w:rPr>
                            <w:t>JORGE JAHIR GAONA DE LA CRUZ</w:t>
                          </w:r>
                        </w:p>
                        <w:p w:rsidR="00D26A6F" w:rsidRDefault="00D26A6F" w:rsidP="009C6AA8">
                          <w:pPr>
                            <w:jc w:val="center"/>
                          </w:pPr>
                          <w:r w:rsidRPr="009C6AA8">
                            <w:rPr>
                              <w:sz w:val="28"/>
                              <w:szCs w:val="28"/>
                            </w:rPr>
                            <w:t>JUAN PABLO CHAVEZ MEDINA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6B298B">
            <w:rPr>
              <w:b/>
              <w:bCs/>
            </w:rPr>
            <w:br w:type="page"/>
          </w:r>
        </w:p>
        <w:p w:rsidR="00F61DEB" w:rsidRDefault="00B24ACC" w:rsidP="00F61DEB">
          <w:pPr>
            <w:rPr>
              <w:noProof/>
              <w:lang w:eastAsia="es-MX"/>
            </w:rPr>
          </w:pPr>
          <w:r>
            <w:rPr>
              <w:noProof/>
              <w:lang w:eastAsia="es-MX"/>
            </w:rPr>
            <w:lastRenderedPageBreak/>
            <mc:AlternateContent>
              <mc:Choice Requires="wps">
                <w:drawing>
                  <wp:anchor distT="0" distB="0" distL="114300" distR="114300" simplePos="0" relativeHeight="251694080" behindDoc="0" locked="0" layoutInCell="1" allowOverlap="1" wp14:anchorId="3341C504" wp14:editId="7D2FEA5D">
                    <wp:simplePos x="0" y="0"/>
                    <wp:positionH relativeFrom="column">
                      <wp:posOffset>1597025</wp:posOffset>
                    </wp:positionH>
                    <wp:positionV relativeFrom="paragraph">
                      <wp:posOffset>9103360</wp:posOffset>
                    </wp:positionV>
                    <wp:extent cx="594360" cy="3919220"/>
                    <wp:effectExtent l="13970" t="5080" r="29210" b="29210"/>
                    <wp:wrapNone/>
                    <wp:docPr id="289" name="289 Abrir llav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rot="16200000">
                              <a:off x="0" y="0"/>
                              <a:ext cx="594360" cy="3919220"/>
                            </a:xfrm>
                            <a:prstGeom prst="leftBrace">
                              <a:avLst/>
                            </a:prstGeom>
                            <a:ln w="57150"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87" coordsize="21600,21600" o:spt="87" adj="1800,10800" path="m21600,qx10800@0l10800@2qy0@11,10800@3l10800@1qy21600,21600e" filled="f">
                    <v:formulas>
                      <v:f eqn="val #0"/>
                      <v:f eqn="sum 21600 0 #0"/>
                      <v:f eqn="sum #1 0 #0"/>
                      <v:f eqn="sum #1 #0 0"/>
                      <v:f eqn="prod #0 9598 32768"/>
                      <v:f eqn="sum 21600 0 @4"/>
                      <v:f eqn="sum 21600 0 #1"/>
                      <v:f eqn="min #1 @6"/>
                      <v:f eqn="prod @7 1 2"/>
                      <v:f eqn="prod #0 2 1"/>
                      <v:f eqn="sum 21600 0 @9"/>
                      <v:f eqn="val #1"/>
                    </v:formulas>
                    <v:path arrowok="t" o:connecttype="custom" o:connectlocs="21600,0;0,10800;21600,21600" textboxrect="13963,@4,21600,@5"/>
                    <v:handles>
                      <v:h position="center,#0" yrange="0,@8"/>
                      <v:h position="topLeft,#1" yrange="@9,@10"/>
                    </v:handles>
                  </v:shapetype>
                  <v:shape id="289 Abrir llave" o:spid="_x0000_s1026" type="#_x0000_t87" style="position:absolute;margin-left:125.75pt;margin-top:716.8pt;width:46.8pt;height:308.6pt;rotation:-90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" adj="273" strokecolor="#00b0f0" strokeweight="4.5pt"/>
                </w:pict>
              </mc:Fallback>
            </mc:AlternateContent>
          </w:r>
        </w:p>
        <w:p w:rsidR="00F61DEB" w:rsidRPr="00F61DEB" w:rsidRDefault="00991DDC" w:rsidP="00F61DEB">
          <w:pPr>
            <w:rPr>
              <w:noProof/>
              <w:lang w:eastAsia="es-MX"/>
            </w:rPr>
          </w:pPr>
          <w:r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 wp14:anchorId="323EEFAA" wp14:editId="337D2C98">
                    <wp:simplePos x="0" y="0"/>
                    <wp:positionH relativeFrom="column">
                      <wp:posOffset>3414395</wp:posOffset>
                    </wp:positionH>
                    <wp:positionV relativeFrom="paragraph">
                      <wp:posOffset>165100</wp:posOffset>
                    </wp:positionV>
                    <wp:extent cx="2078355" cy="542925"/>
                    <wp:effectExtent l="0" t="0" r="17145" b="28575"/>
                    <wp:wrapNone/>
                    <wp:docPr id="16" name="16 Rectángulo redondead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078355" cy="542925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26A6F" w:rsidRPr="00A11FA5" w:rsidRDefault="00D26A6F" w:rsidP="00F61DEB">
                                <w:pPr>
                                  <w:rPr>
                                    <w:sz w:val="20"/>
                                  </w:rPr>
                                </w:pPr>
                                <w:r w:rsidRPr="00A11FA5">
                                  <w:rPr>
                                    <w:sz w:val="20"/>
                                  </w:rPr>
                                  <w:t>Este es el nombre principal del programa.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oundrect id="16 Rectángulo redondeado" o:spid="_x0000_s1027" style="position:absolute;margin-left:268.85pt;margin-top:13pt;width:163.65pt;height:42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" fillcolor="white [3201]" strokecolor="#f79646 [3209]" strokeweight="2pt">
                    <v:textbox>
                      <w:txbxContent>
                        <w:p w:rsidR="00D26A6F" w:rsidRPr="00A11FA5" w:rsidRDefault="00D26A6F" w:rsidP="00F61DEB">
                          <w:pPr>
                            <w:rPr>
                              <w:sz w:val="20"/>
                            </w:rPr>
                          </w:pPr>
                          <w:r w:rsidRPr="00A11FA5">
                            <w:rPr>
                              <w:sz w:val="20"/>
                            </w:rPr>
                            <w:t>Este es el nombre principal del programa.</w:t>
                          </w:r>
                        </w:p>
                      </w:txbxContent>
                    </v:textbox>
                  </v:roundrect>
                </w:pict>
              </mc:Fallback>
            </mc:AlternateContent>
          </w:r>
          <w:r>
            <w:rPr>
              <w:noProof/>
              <w:lang w:eastAsia="es-MX"/>
            </w:rPr>
            <w:drawing>
              <wp:anchor distT="0" distB="0" distL="114300" distR="114300" simplePos="0" relativeHeight="251665408" behindDoc="0" locked="0" layoutInCell="1" allowOverlap="1" wp14:anchorId="642482E8" wp14:editId="67BEE741">
                <wp:simplePos x="0" y="0"/>
                <wp:positionH relativeFrom="column">
                  <wp:posOffset>-402590</wp:posOffset>
                </wp:positionH>
                <wp:positionV relativeFrom="paragraph">
                  <wp:posOffset>167640</wp:posOffset>
                </wp:positionV>
                <wp:extent cx="2518410" cy="4677410"/>
                <wp:effectExtent l="0" t="0" r="0" b="889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846" t="10081" r="80920" b="33244"/>
                        <a:stretch/>
                      </pic:blipFill>
                      <pic:spPr bwMode="auto">
                        <a:xfrm>
                          <a:off x="0" y="0"/>
                          <a:ext cx="2518410" cy="46774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sdtContent>
    </w:sdt>
    <w:p w:rsidR="00F61DEB" w:rsidRPr="009C6AA8" w:rsidRDefault="00991DDC" w:rsidP="00F61DEB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BA94D0" wp14:editId="0DEBAE22">
                <wp:simplePos x="0" y="0"/>
                <wp:positionH relativeFrom="column">
                  <wp:posOffset>418159</wp:posOffset>
                </wp:positionH>
                <wp:positionV relativeFrom="paragraph">
                  <wp:posOffset>78366</wp:posOffset>
                </wp:positionV>
                <wp:extent cx="2902677" cy="110168"/>
                <wp:effectExtent l="0" t="133350" r="0" b="61595"/>
                <wp:wrapNone/>
                <wp:docPr id="13" name="13 Conector curv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02677" cy="110168"/>
                        </a:xfrm>
                        <a:prstGeom prst="curvedConnector3">
                          <a:avLst/>
                        </a:prstGeom>
                        <a:ln w="28575"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13 Conector curvado" o:spid="_x0000_s1026" type="#_x0000_t38" style="position:absolute;margin-left:32.95pt;margin-top:6.15pt;width:228.55pt;height:8.6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" adj="10800" strokecolor="#00b0f0" strokeweight="2.25pt">
                <v:stroke endarrow="open"/>
              </v:shape>
            </w:pict>
          </mc:Fallback>
        </mc:AlternateContent>
      </w:r>
    </w:p>
    <w:p w:rsidR="00BA6973" w:rsidRDefault="00991DDC" w:rsidP="00A11FA5">
      <w:pPr>
        <w:tabs>
          <w:tab w:val="left" w:pos="6032"/>
        </w:tabs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583F52B" wp14:editId="5261298B">
                <wp:simplePos x="0" y="0"/>
                <wp:positionH relativeFrom="column">
                  <wp:posOffset>1079171</wp:posOffset>
                </wp:positionH>
                <wp:positionV relativeFrom="paragraph">
                  <wp:posOffset>317010</wp:posOffset>
                </wp:positionV>
                <wp:extent cx="2622014" cy="1299991"/>
                <wp:effectExtent l="0" t="19050" r="26035" b="128905"/>
                <wp:wrapNone/>
                <wp:docPr id="26" name="26 Conector curv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2014" cy="1299991"/>
                        </a:xfrm>
                        <a:prstGeom prst="curvedConnector3">
                          <a:avLst/>
                        </a:prstGeom>
                        <a:ln w="28575"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6 Conector curvado" o:spid="_x0000_s1026" type="#_x0000_t38" style="position:absolute;margin-left:84.95pt;margin-top:24.95pt;width:206.45pt;height:102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" adj="10800" strokecolor="#00b0f0" strokeweight="2.25pt">
                <v:stroke endarrow="ope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8398CD" wp14:editId="7789F278">
                <wp:simplePos x="0" y="0"/>
                <wp:positionH relativeFrom="column">
                  <wp:posOffset>1145272</wp:posOffset>
                </wp:positionH>
                <wp:positionV relativeFrom="paragraph">
                  <wp:posOffset>74639</wp:posOffset>
                </wp:positionV>
                <wp:extent cx="2318385" cy="583894"/>
                <wp:effectExtent l="0" t="19050" r="81915" b="121285"/>
                <wp:wrapNone/>
                <wp:docPr id="18" name="18 Conector curv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18385" cy="583894"/>
                        </a:xfrm>
                        <a:prstGeom prst="curvedConnector3">
                          <a:avLst/>
                        </a:prstGeom>
                        <a:ln w="28575"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8 Conector curvado" o:spid="_x0000_s1026" type="#_x0000_t38" style="position:absolute;margin-left:90.2pt;margin-top:5.9pt;width:182.55pt;height:4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" adj="10800" strokecolor="#00b0f0" strokeweight="2.25pt">
                <v:stroke endarrow="ope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27EB7F" wp14:editId="50820B07">
                <wp:simplePos x="0" y="0"/>
                <wp:positionH relativeFrom="column">
                  <wp:posOffset>3618230</wp:posOffset>
                </wp:positionH>
                <wp:positionV relativeFrom="paragraph">
                  <wp:posOffset>318770</wp:posOffset>
                </wp:positionV>
                <wp:extent cx="1914525" cy="758825"/>
                <wp:effectExtent l="0" t="0" r="28575" b="22225"/>
                <wp:wrapNone/>
                <wp:docPr id="24" name="24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525" cy="7588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6A6F" w:rsidRPr="00A11FA5" w:rsidRDefault="00D26A6F" w:rsidP="00A11FA5">
                            <w:pPr>
                              <w:rPr>
                                <w:sz w:val="20"/>
                              </w:rPr>
                            </w:pPr>
                            <w:r w:rsidRPr="00A11FA5">
                              <w:rPr>
                                <w:sz w:val="20"/>
                              </w:rPr>
                              <w:t>Esta es la carpeta que lleva dentro la documentación, imágenes y el programa.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24 Rectángulo redondeado" o:spid="_x0000_s1028" style="position:absolute;margin-left:284.9pt;margin-top:25.1pt;width:150.75pt;height:59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" fillcolor="white [3201]" strokecolor="#f79646 [3209]" strokeweight="2pt">
                <v:textbox>
                  <w:txbxContent>
                    <w:p w:rsidR="00D26A6F" w:rsidRPr="00A11FA5" w:rsidRDefault="00D26A6F" w:rsidP="00A11FA5">
                      <w:pPr>
                        <w:rPr>
                          <w:sz w:val="20"/>
                        </w:rPr>
                      </w:pPr>
                      <w:r w:rsidRPr="00A11FA5">
                        <w:rPr>
                          <w:sz w:val="20"/>
                        </w:rPr>
                        <w:t>Esta es la carpeta que lleva dentro la documentación, imágenes y el programa.</w:t>
                      </w:r>
                    </w:p>
                  </w:txbxContent>
                </v:textbox>
              </v:roundrect>
            </w:pict>
          </mc:Fallback>
        </mc:AlternateContent>
      </w:r>
      <w:r w:rsidR="00BA6973">
        <w:t>––</w:t>
      </w:r>
      <w:r w:rsidR="00A11FA5">
        <w:tab/>
      </w:r>
    </w:p>
    <w:p w:rsidR="00BA6973" w:rsidRPr="00BA6973" w:rsidRDefault="00BA6973" w:rsidP="00BA6973"/>
    <w:p w:rsidR="00BA6973" w:rsidRPr="00BA6973" w:rsidRDefault="00991DDC" w:rsidP="00BA6973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7EDE59C" wp14:editId="6C8E68E3">
                <wp:simplePos x="0" y="0"/>
                <wp:positionH relativeFrom="column">
                  <wp:posOffset>1078865</wp:posOffset>
                </wp:positionH>
                <wp:positionV relativeFrom="paragraph">
                  <wp:posOffset>78105</wp:posOffset>
                </wp:positionV>
                <wp:extent cx="2338705" cy="1862455"/>
                <wp:effectExtent l="0" t="19050" r="42545" b="118745"/>
                <wp:wrapNone/>
                <wp:docPr id="28" name="28 Conector curv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8705" cy="1862455"/>
                        </a:xfrm>
                        <a:prstGeom prst="curvedConnector3">
                          <a:avLst>
                            <a:gd name="adj1" fmla="val 50000"/>
                          </a:avLst>
                        </a:prstGeom>
                        <a:ln w="28575"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8 Conector curvado" o:spid="_x0000_s1026" type="#_x0000_t38" style="position:absolute;margin-left:84.95pt;margin-top:6.15pt;width:184.15pt;height:146.6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" adj="10800" strokecolor="#00b0f0" strokeweight="2.25pt">
                <v:stroke endarrow="open"/>
              </v:shape>
            </w:pict>
          </mc:Fallback>
        </mc:AlternateContent>
      </w:r>
    </w:p>
    <w:p w:rsidR="00BA6973" w:rsidRPr="00BA6973" w:rsidRDefault="00BA6973" w:rsidP="00BA6973"/>
    <w:p w:rsidR="00BA6973" w:rsidRPr="00BA6973" w:rsidRDefault="00991DDC" w:rsidP="00BA6973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E5AB6CA" wp14:editId="692333A1">
                <wp:simplePos x="0" y="0"/>
                <wp:positionH relativeFrom="column">
                  <wp:posOffset>3767455</wp:posOffset>
                </wp:positionH>
                <wp:positionV relativeFrom="paragraph">
                  <wp:posOffset>52675</wp:posOffset>
                </wp:positionV>
                <wp:extent cx="1759585" cy="689610"/>
                <wp:effectExtent l="0" t="0" r="12065" b="15240"/>
                <wp:wrapNone/>
                <wp:docPr id="25" name="2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9585" cy="6896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6A6F" w:rsidRPr="00A11FA5" w:rsidRDefault="00D26A6F" w:rsidP="00A11FA5">
                            <w:pPr>
                              <w:rPr>
                                <w:sz w:val="20"/>
                              </w:rPr>
                            </w:pPr>
                            <w:r w:rsidRPr="00A11FA5">
                              <w:rPr>
                                <w:sz w:val="20"/>
                              </w:rPr>
                              <w:t xml:space="preserve">Esta es la carpeta donde se encuentra solo un archivo en formato </w:t>
                            </w:r>
                            <w:proofErr w:type="spellStart"/>
                            <w:r w:rsidRPr="00A11FA5">
                              <w:rPr>
                                <w:sz w:val="20"/>
                              </w:rPr>
                              <w:t>pdf</w:t>
                            </w:r>
                            <w:proofErr w:type="spellEnd"/>
                            <w:r w:rsidRPr="00A11FA5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25 Rectángulo redondeado" o:spid="_x0000_s1029" style="position:absolute;margin-left:296.65pt;margin-top:4.15pt;width:138.55pt;height:54.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" fillcolor="white [3201]" strokecolor="#f79646 [3209]" strokeweight="2pt">
                <v:textbox>
                  <w:txbxContent>
                    <w:p w:rsidR="00D26A6F" w:rsidRPr="00A11FA5" w:rsidRDefault="00D26A6F" w:rsidP="00A11FA5">
                      <w:pPr>
                        <w:rPr>
                          <w:sz w:val="20"/>
                        </w:rPr>
                      </w:pPr>
                      <w:r w:rsidRPr="00A11FA5">
                        <w:rPr>
                          <w:sz w:val="20"/>
                        </w:rPr>
                        <w:t xml:space="preserve">Esta es la carpeta donde se encuentra solo un archivo en formato </w:t>
                      </w:r>
                      <w:proofErr w:type="spellStart"/>
                      <w:r w:rsidRPr="00A11FA5">
                        <w:rPr>
                          <w:sz w:val="20"/>
                        </w:rPr>
                        <w:t>pdf</w:t>
                      </w:r>
                      <w:proofErr w:type="spellEnd"/>
                      <w:r w:rsidRPr="00A11FA5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:rsidR="00BA6973" w:rsidRPr="00BA6973" w:rsidRDefault="00BA6973" w:rsidP="00BA6973"/>
    <w:p w:rsidR="00BA6973" w:rsidRPr="00BA6973" w:rsidRDefault="00991DDC" w:rsidP="00BA6973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68095F0" wp14:editId="0E04C1A0">
                <wp:simplePos x="0" y="0"/>
                <wp:positionH relativeFrom="column">
                  <wp:posOffset>759460</wp:posOffset>
                </wp:positionH>
                <wp:positionV relativeFrom="paragraph">
                  <wp:posOffset>240030</wp:posOffset>
                </wp:positionV>
                <wp:extent cx="2850515" cy="1263650"/>
                <wp:effectExtent l="0" t="19050" r="26035" b="127000"/>
                <wp:wrapNone/>
                <wp:docPr id="27" name="27 Conector curv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0515" cy="1263650"/>
                        </a:xfrm>
                        <a:prstGeom prst="curvedConnector3">
                          <a:avLst>
                            <a:gd name="adj1" fmla="val 50000"/>
                          </a:avLst>
                        </a:prstGeom>
                        <a:ln w="28575"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7 Conector curvado" o:spid="_x0000_s1026" type="#_x0000_t38" style="position:absolute;margin-left:59.8pt;margin-top:18.9pt;width:224.45pt;height:99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" adj="10800" strokecolor="#00b0f0" strokeweight="2.25pt">
                <v:stroke endarrow="open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84DBC2" wp14:editId="6EEF8A00">
                <wp:simplePos x="0" y="0"/>
                <wp:positionH relativeFrom="column">
                  <wp:posOffset>3459480</wp:posOffset>
                </wp:positionH>
                <wp:positionV relativeFrom="paragraph">
                  <wp:posOffset>236855</wp:posOffset>
                </wp:positionV>
                <wp:extent cx="1578610" cy="681355"/>
                <wp:effectExtent l="0" t="0" r="21590" b="23495"/>
                <wp:wrapNone/>
                <wp:docPr id="22" name="22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8610" cy="68135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6A6F" w:rsidRDefault="00D26A6F" w:rsidP="00A11FA5">
                            <w:r w:rsidRPr="00A11FA5">
                              <w:rPr>
                                <w:sz w:val="20"/>
                              </w:rPr>
                              <w:t xml:space="preserve">Esta es la carpeta donde se encuentran todas las imágenes usadas en el </w:t>
                            </w:r>
                            <w:r>
                              <w:t>programa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22 Rectángulo redondeado" o:spid="_x0000_s1030" style="position:absolute;margin-left:272.4pt;margin-top:18.65pt;width:124.3pt;height:53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" fillcolor="white [3201]" strokecolor="#f79646 [3209]" strokeweight="2pt">
                <v:textbox>
                  <w:txbxContent>
                    <w:p w:rsidR="00D26A6F" w:rsidRDefault="00D26A6F" w:rsidP="00A11FA5">
                      <w:r w:rsidRPr="00A11FA5">
                        <w:rPr>
                          <w:sz w:val="20"/>
                        </w:rPr>
                        <w:t xml:space="preserve">Esta es la carpeta donde se encuentran todas las imágenes usadas en el </w:t>
                      </w:r>
                      <w:r>
                        <w:t>programa</w:t>
                      </w:r>
                    </w:p>
                  </w:txbxContent>
                </v:textbox>
              </v:roundrect>
            </w:pict>
          </mc:Fallback>
        </mc:AlternateContent>
      </w:r>
    </w:p>
    <w:p w:rsidR="00BA6973" w:rsidRPr="00BA6973" w:rsidRDefault="00BA6973" w:rsidP="00BA6973"/>
    <w:p w:rsidR="00BA6973" w:rsidRPr="00BA6973" w:rsidRDefault="00BA6973" w:rsidP="00BA6973"/>
    <w:p w:rsidR="00BA6973" w:rsidRPr="00BA6973" w:rsidRDefault="00991DDC" w:rsidP="00BA6973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68E0ABF" wp14:editId="423F3F31">
                <wp:simplePos x="0" y="0"/>
                <wp:positionH relativeFrom="column">
                  <wp:posOffset>3705217</wp:posOffset>
                </wp:positionH>
                <wp:positionV relativeFrom="paragraph">
                  <wp:posOffset>224155</wp:posOffset>
                </wp:positionV>
                <wp:extent cx="1828800" cy="681355"/>
                <wp:effectExtent l="0" t="0" r="19050" b="23495"/>
                <wp:wrapNone/>
                <wp:docPr id="23" name="2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68135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26A6F" w:rsidRPr="00BA6973" w:rsidRDefault="00D26A6F" w:rsidP="00A11FA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BA6973">
                              <w:rPr>
                                <w:sz w:val="20"/>
                                <w:szCs w:val="20"/>
                              </w:rPr>
                              <w:t>Este es la carpeta que incluye todos los códigos y ventanas del programa.</w:t>
                            </w:r>
                          </w:p>
                          <w:p w:rsidR="00D26A6F" w:rsidRDefault="00D26A6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23 Rectángulo redondeado" o:spid="_x0000_s1031" style="position:absolute;margin-left:291.75pt;margin-top:17.65pt;width:2in;height:53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" fillcolor="white [3201]" strokecolor="#f79646 [3209]" strokeweight="2pt">
                <v:textbox>
                  <w:txbxContent>
                    <w:p w:rsidR="00D26A6F" w:rsidRPr="00BA6973" w:rsidRDefault="00D26A6F" w:rsidP="00A11FA5">
                      <w:pPr>
                        <w:rPr>
                          <w:sz w:val="20"/>
                          <w:szCs w:val="20"/>
                        </w:rPr>
                      </w:pPr>
                      <w:r w:rsidRPr="00BA6973">
                        <w:rPr>
                          <w:sz w:val="20"/>
                          <w:szCs w:val="20"/>
                        </w:rPr>
                        <w:t>Este es la carpeta que incluye todos los códigos y ventanas del programa.</w:t>
                      </w:r>
                    </w:p>
                    <w:p w:rsidR="00D26A6F" w:rsidRDefault="00D26A6F"/>
                  </w:txbxContent>
                </v:textbox>
              </v:roundrect>
            </w:pict>
          </mc:Fallback>
        </mc:AlternateContent>
      </w:r>
    </w:p>
    <w:p w:rsidR="00BA6973" w:rsidRPr="00BA6973" w:rsidRDefault="00BA6973" w:rsidP="00BA6973"/>
    <w:p w:rsidR="00BA6973" w:rsidRPr="00BA6973" w:rsidRDefault="00BA6973" w:rsidP="00BA6973"/>
    <w:p w:rsidR="00BA6973" w:rsidRDefault="00BA6973" w:rsidP="00BA6973"/>
    <w:p w:rsidR="006B298B" w:rsidRDefault="006B298B" w:rsidP="00BA6973"/>
    <w:p w:rsidR="00BA6973" w:rsidRDefault="00BA6973" w:rsidP="00BA6973"/>
    <w:p w:rsidR="00BA6973" w:rsidRDefault="00BA6973" w:rsidP="00BA6973"/>
    <w:p w:rsidR="00BA6973" w:rsidRDefault="00BA6973" w:rsidP="00BA6973"/>
    <w:p w:rsidR="00BA6973" w:rsidRDefault="00BA6973" w:rsidP="00BA6973"/>
    <w:p w:rsidR="00BA6973" w:rsidRDefault="00BA6973" w:rsidP="00BA6973"/>
    <w:p w:rsidR="00BA6973" w:rsidRDefault="00BA6973" w:rsidP="00BA6973"/>
    <w:p w:rsidR="00BA6973" w:rsidRDefault="00BA6973" w:rsidP="00BA6973"/>
    <w:p w:rsidR="00BA6973" w:rsidRDefault="00BA6973" w:rsidP="00BA6973"/>
    <w:p w:rsidR="00BA6973" w:rsidRDefault="003A11D6" w:rsidP="00BA6973"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3318153" wp14:editId="3D3B01E7">
                <wp:simplePos x="0" y="0"/>
                <wp:positionH relativeFrom="column">
                  <wp:posOffset>2555240</wp:posOffset>
                </wp:positionH>
                <wp:positionV relativeFrom="paragraph">
                  <wp:posOffset>8259445</wp:posOffset>
                </wp:positionV>
                <wp:extent cx="561340" cy="5565140"/>
                <wp:effectExtent l="12700" t="6350" r="22860" b="22860"/>
                <wp:wrapNone/>
                <wp:docPr id="20" name="20 Abrir lla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61340" cy="5565140"/>
                        </a:xfrm>
                        <a:prstGeom prst="leftBrac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0 Abrir llave" o:spid="_x0000_s1026" type="#_x0000_t87" style="position:absolute;margin-left:201.2pt;margin-top:650.35pt;width:44.2pt;height:438.2pt;rotation:-90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" adj="182" strokecolor="#00b0f0" strokeweight="2.25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BC4CFF7" wp14:editId="686AF06C">
                <wp:simplePos x="0" y="0"/>
                <wp:positionH relativeFrom="column">
                  <wp:posOffset>2555240</wp:posOffset>
                </wp:positionH>
                <wp:positionV relativeFrom="paragraph">
                  <wp:posOffset>8094345</wp:posOffset>
                </wp:positionV>
                <wp:extent cx="561340" cy="5563870"/>
                <wp:effectExtent l="13335" t="5715" r="23495" b="23495"/>
                <wp:wrapNone/>
                <wp:docPr id="19" name="19 Abrir lla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61340" cy="5563870"/>
                        </a:xfrm>
                        <a:prstGeom prst="leftBrac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9 Abrir llave" o:spid="_x0000_s1026" type="#_x0000_t87" style="position:absolute;margin-left:201.2pt;margin-top:637.35pt;width:44.2pt;height:438.1pt;rotation:-90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" adj="182" strokecolor="#00b0f0" strokeweight="2.25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9965A31" wp14:editId="480EE669">
                <wp:simplePos x="0" y="0"/>
                <wp:positionH relativeFrom="column">
                  <wp:posOffset>2511425</wp:posOffset>
                </wp:positionH>
                <wp:positionV relativeFrom="paragraph">
                  <wp:posOffset>8050530</wp:posOffset>
                </wp:positionV>
                <wp:extent cx="561340" cy="5653405"/>
                <wp:effectExtent l="25717" t="0" r="16828" b="16827"/>
                <wp:wrapNone/>
                <wp:docPr id="17" name="17 Abrir lla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61340" cy="5653405"/>
                        </a:xfrm>
                        <a:prstGeom prst="leftBrac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7 Abrir llave" o:spid="_x0000_s1026" type="#_x0000_t87" style="position:absolute;margin-left:197.75pt;margin-top:633.9pt;width:44.2pt;height:445.15pt;rotation:-90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" adj="179" strokecolor="#00b0f0" strokeweight="2.25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EAA3776" wp14:editId="631EAA98">
                <wp:simplePos x="0" y="0"/>
                <wp:positionH relativeFrom="column">
                  <wp:posOffset>2919095</wp:posOffset>
                </wp:positionH>
                <wp:positionV relativeFrom="paragraph">
                  <wp:posOffset>8347710</wp:posOffset>
                </wp:positionV>
                <wp:extent cx="452120" cy="5497830"/>
                <wp:effectExtent l="10795" t="8255" r="15875" b="15875"/>
                <wp:wrapNone/>
                <wp:docPr id="12" name="12 Abrir lla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2120" cy="5497830"/>
                        </a:xfrm>
                        <a:prstGeom prst="leftBrac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 Abrir llave" o:spid="_x0000_s1026" type="#_x0000_t87" style="position:absolute;margin-left:229.85pt;margin-top:657.3pt;width:35.6pt;height:432.9pt;rotation:-90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" adj="148" strokecolor="#00b0f0" strokeweight="2.25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A836575" wp14:editId="0DD803FC">
                <wp:simplePos x="0" y="0"/>
                <wp:positionH relativeFrom="column">
                  <wp:posOffset>2511425</wp:posOffset>
                </wp:positionH>
                <wp:positionV relativeFrom="paragraph">
                  <wp:posOffset>8127365</wp:posOffset>
                </wp:positionV>
                <wp:extent cx="694690" cy="5784850"/>
                <wp:effectExtent l="26670" t="0" r="17780" b="17780"/>
                <wp:wrapNone/>
                <wp:docPr id="11" name="11 Abrir lla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94690" cy="5784850"/>
                        </a:xfrm>
                        <a:prstGeom prst="leftBrac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 Abrir llave" o:spid="_x0000_s1026" type="#_x0000_t87" style="position:absolute;margin-left:197.75pt;margin-top:639.95pt;width:54.7pt;height:455.5pt;rotation:-90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" adj="216" strokecolor="#00b0f0" strokeweight="2.25pt"/>
            </w:pict>
          </mc:Fallback>
        </mc:AlternateContent>
      </w:r>
    </w:p>
    <w:p w:rsidR="00BA6973" w:rsidRDefault="00B24ACC" w:rsidP="00BA6973">
      <w:pPr>
        <w:rPr>
          <w:noProof/>
          <w:lang w:eastAsia="es-MX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31DA327" wp14:editId="1308E962">
                <wp:simplePos x="0" y="0"/>
                <wp:positionH relativeFrom="column">
                  <wp:posOffset>2533642</wp:posOffset>
                </wp:positionH>
                <wp:positionV relativeFrom="paragraph">
                  <wp:posOffset>-1825587</wp:posOffset>
                </wp:positionV>
                <wp:extent cx="627962" cy="4428780"/>
                <wp:effectExtent l="23495" t="0" r="24765" b="24765"/>
                <wp:wrapNone/>
                <wp:docPr id="298" name="298 Abrir lla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27962" cy="4428780"/>
                        </a:xfrm>
                        <a:prstGeom prst="leftBrac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98 Abrir llave" o:spid="_x0000_s1026" type="#_x0000_t87" style="position:absolute;margin-left:199.5pt;margin-top:-143.75pt;width:49.45pt;height:348.7pt;rotation:-90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" adj="255" strokecolor="#00b0f0" strokeweight="2.25pt"/>
            </w:pict>
          </mc:Fallback>
        </mc:AlternateContent>
      </w:r>
      <w:r w:rsidR="00BA6973">
        <w:rPr>
          <w:noProof/>
          <w:lang w:eastAsia="es-MX"/>
        </w:rPr>
        <w:drawing>
          <wp:anchor distT="0" distB="0" distL="114300" distR="114300" simplePos="0" relativeHeight="251693056" behindDoc="0" locked="0" layoutInCell="1" allowOverlap="1" wp14:anchorId="57EE22C0" wp14:editId="65B80AE5">
            <wp:simplePos x="0" y="0"/>
            <wp:positionH relativeFrom="column">
              <wp:posOffset>-760095</wp:posOffset>
            </wp:positionH>
            <wp:positionV relativeFrom="paragraph">
              <wp:posOffset>-455295</wp:posOffset>
            </wp:positionV>
            <wp:extent cx="7072630" cy="802640"/>
            <wp:effectExtent l="0" t="0" r="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95" t="35029" r="28797" b="54048"/>
                    <a:stretch/>
                  </pic:blipFill>
                  <pic:spPr bwMode="auto">
                    <a:xfrm>
                      <a:off x="0" y="0"/>
                      <a:ext cx="7072630" cy="80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6973" w:rsidRDefault="00A2497E" w:rsidP="00BA6973">
      <w:pPr>
        <w:rPr>
          <w:noProof/>
          <w:lang w:eastAsia="es-MX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086E9A7" wp14:editId="32BE8C2D">
                <wp:simplePos x="0" y="0"/>
                <wp:positionH relativeFrom="column">
                  <wp:posOffset>2454275</wp:posOffset>
                </wp:positionH>
                <wp:positionV relativeFrom="paragraph">
                  <wp:posOffset>205740</wp:posOffset>
                </wp:positionV>
                <wp:extent cx="627380" cy="4428490"/>
                <wp:effectExtent l="23495" t="0" r="24765" b="24765"/>
                <wp:wrapNone/>
                <wp:docPr id="300" name="300 Abrir lla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27380" cy="4428490"/>
                        </a:xfrm>
                        <a:prstGeom prst="leftBrac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00 Abrir llave" o:spid="_x0000_s1026" type="#_x0000_t87" style="position:absolute;margin-left:193.25pt;margin-top:16.2pt;width:49.4pt;height:348.7pt;rotation:-90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" adj="255" strokecolor="#00b0f0" strokeweight="2.25pt"/>
            </w:pict>
          </mc:Fallback>
        </mc:AlternateContent>
      </w:r>
    </w:p>
    <w:p w:rsidR="00BA6973" w:rsidRDefault="00B24ACC" w:rsidP="00A2497E">
      <w:pPr>
        <w:jc w:val="center"/>
        <w:rPr>
          <w:sz w:val="24"/>
        </w:rPr>
      </w:pPr>
      <w:r w:rsidRPr="00A2497E">
        <w:rPr>
          <w:sz w:val="24"/>
        </w:rPr>
        <w:t xml:space="preserve">Este es el código de la </w:t>
      </w:r>
      <w:r w:rsidR="00A2497E" w:rsidRPr="00A2497E">
        <w:rPr>
          <w:sz w:val="24"/>
        </w:rPr>
        <w:t>acción</w:t>
      </w:r>
      <w:r w:rsidRPr="00A2497E">
        <w:rPr>
          <w:sz w:val="24"/>
        </w:rPr>
        <w:t xml:space="preserve">  anaeróbica que lo manda a la ventana de esta y solo </w:t>
      </w:r>
      <w:r w:rsidR="00A2497E" w:rsidRPr="00A2497E">
        <w:rPr>
          <w:sz w:val="24"/>
        </w:rPr>
        <w:t>selecciona este botón</w:t>
      </w:r>
      <w:r w:rsidR="00A2497E">
        <w:rPr>
          <w:sz w:val="24"/>
        </w:rPr>
        <w:t>.</w:t>
      </w:r>
    </w:p>
    <w:p w:rsidR="00A2497E" w:rsidRDefault="00A2497E" w:rsidP="00A2497E">
      <w:pPr>
        <w:jc w:val="center"/>
        <w:rPr>
          <w:sz w:val="24"/>
        </w:rPr>
      </w:pPr>
    </w:p>
    <w:p w:rsidR="00A2497E" w:rsidRDefault="00A2497E" w:rsidP="00A2497E">
      <w:pPr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96128" behindDoc="0" locked="0" layoutInCell="1" allowOverlap="1" wp14:anchorId="53147263" wp14:editId="52752A36">
            <wp:simplePos x="0" y="0"/>
            <wp:positionH relativeFrom="column">
              <wp:posOffset>-540125</wp:posOffset>
            </wp:positionH>
            <wp:positionV relativeFrom="paragraph">
              <wp:posOffset>91440</wp:posOffset>
            </wp:positionV>
            <wp:extent cx="6360160" cy="882650"/>
            <wp:effectExtent l="0" t="0" r="2540" b="0"/>
            <wp:wrapNone/>
            <wp:docPr id="299" name="Imagen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3" t="37905" r="25626" b="51264"/>
                    <a:stretch/>
                  </pic:blipFill>
                  <pic:spPr bwMode="auto">
                    <a:xfrm>
                      <a:off x="0" y="0"/>
                      <a:ext cx="6360160" cy="88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497E" w:rsidRDefault="00A2497E" w:rsidP="00A2497E">
      <w:pPr>
        <w:jc w:val="center"/>
        <w:rPr>
          <w:noProof/>
          <w:lang w:eastAsia="es-MX"/>
        </w:rPr>
      </w:pPr>
    </w:p>
    <w:p w:rsidR="00A2497E" w:rsidRDefault="00991DDC" w:rsidP="00A2497E">
      <w:pPr>
        <w:jc w:val="center"/>
        <w:rPr>
          <w:noProof/>
          <w:lang w:eastAsia="es-MX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3E1492F" wp14:editId="24C17BAC">
                <wp:simplePos x="0" y="0"/>
                <wp:positionH relativeFrom="column">
                  <wp:posOffset>2598324</wp:posOffset>
                </wp:positionH>
                <wp:positionV relativeFrom="paragraph">
                  <wp:posOffset>9659</wp:posOffset>
                </wp:positionV>
                <wp:extent cx="561340" cy="5191813"/>
                <wp:effectExtent l="27940" t="0" r="19050" b="19050"/>
                <wp:wrapNone/>
                <wp:docPr id="3" name="3 Abrir lla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61340" cy="5191813"/>
                        </a:xfrm>
                        <a:prstGeom prst="leftBrac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 Abrir llave" o:spid="_x0000_s1026" type="#_x0000_t87" style="position:absolute;margin-left:204.6pt;margin-top:.75pt;width:44.2pt;height:408.8pt;rotation:-90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" adj="195" strokecolor="#00b0f0" strokeweight="2.25pt"/>
            </w:pict>
          </mc:Fallback>
        </mc:AlternateContent>
      </w:r>
    </w:p>
    <w:p w:rsidR="00A2497E" w:rsidRDefault="00A2497E" w:rsidP="00A2497E">
      <w:pPr>
        <w:jc w:val="center"/>
        <w:rPr>
          <w:noProof/>
          <w:lang w:eastAsia="es-MX"/>
        </w:rPr>
      </w:pPr>
    </w:p>
    <w:p w:rsidR="00A2497E" w:rsidRDefault="00A2497E" w:rsidP="00A2497E">
      <w:pPr>
        <w:jc w:val="center"/>
        <w:rPr>
          <w:sz w:val="24"/>
        </w:rPr>
      </w:pPr>
    </w:p>
    <w:p w:rsidR="00A2497E" w:rsidRDefault="00A2497E" w:rsidP="00A2497E">
      <w:pPr>
        <w:tabs>
          <w:tab w:val="left" w:pos="3852"/>
        </w:tabs>
        <w:jc w:val="center"/>
        <w:rPr>
          <w:sz w:val="24"/>
        </w:rPr>
      </w:pPr>
      <w:r>
        <w:rPr>
          <w:sz w:val="24"/>
        </w:rPr>
        <w:t>Este es el código de la acción aeróbica que</w:t>
      </w:r>
      <w:r w:rsidR="004D326E">
        <w:rPr>
          <w:sz w:val="24"/>
        </w:rPr>
        <w:t xml:space="preserve"> lo manda a su ventana y solo</w:t>
      </w:r>
      <w:r>
        <w:rPr>
          <w:sz w:val="24"/>
        </w:rPr>
        <w:t xml:space="preserve"> selecciona este botón.</w:t>
      </w:r>
    </w:p>
    <w:p w:rsidR="004D326E" w:rsidRDefault="004D326E" w:rsidP="00A2497E">
      <w:pPr>
        <w:tabs>
          <w:tab w:val="left" w:pos="3852"/>
        </w:tabs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99200" behindDoc="1" locked="0" layoutInCell="1" allowOverlap="1" wp14:anchorId="2DB24908" wp14:editId="2BA87FB0">
            <wp:simplePos x="0" y="0"/>
            <wp:positionH relativeFrom="column">
              <wp:posOffset>-540293</wp:posOffset>
            </wp:positionH>
            <wp:positionV relativeFrom="paragraph">
              <wp:posOffset>51504</wp:posOffset>
            </wp:positionV>
            <wp:extent cx="6466901" cy="847759"/>
            <wp:effectExtent l="0" t="0" r="0" b="95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71" t="16003" r="26130" b="69037"/>
                    <a:stretch/>
                  </pic:blipFill>
                  <pic:spPr bwMode="auto">
                    <a:xfrm>
                      <a:off x="0" y="0"/>
                      <a:ext cx="6466901" cy="847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t>}</w:t>
      </w:r>
    </w:p>
    <w:p w:rsidR="004D326E" w:rsidRDefault="006D74CC" w:rsidP="00A2497E">
      <w:pPr>
        <w:tabs>
          <w:tab w:val="left" w:pos="3852"/>
        </w:tabs>
        <w:jc w:val="center"/>
        <w:rPr>
          <w:sz w:val="24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A375D39" wp14:editId="39004F31">
                <wp:simplePos x="0" y="0"/>
                <wp:positionH relativeFrom="column">
                  <wp:posOffset>2522380</wp:posOffset>
                </wp:positionH>
                <wp:positionV relativeFrom="paragraph">
                  <wp:posOffset>27373</wp:posOffset>
                </wp:positionV>
                <wp:extent cx="561341" cy="5345996"/>
                <wp:effectExtent l="27305" t="0" r="18415" b="18415"/>
                <wp:wrapNone/>
                <wp:docPr id="5" name="5 Abrir lla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61341" cy="5345996"/>
                        </a:xfrm>
                        <a:prstGeom prst="leftBrac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 Abrir llave" o:spid="_x0000_s1026" type="#_x0000_t87" style="position:absolute;margin-left:198.6pt;margin-top:2.15pt;width:44.2pt;height:420.95pt;rotation:-90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" adj="189" strokecolor="#00b0f0" strokeweight="2.25pt"/>
            </w:pict>
          </mc:Fallback>
        </mc:AlternateContent>
      </w:r>
    </w:p>
    <w:p w:rsidR="004D326E" w:rsidRPr="004D326E" w:rsidRDefault="004D326E" w:rsidP="004D326E">
      <w:pPr>
        <w:rPr>
          <w:sz w:val="24"/>
        </w:rPr>
      </w:pPr>
    </w:p>
    <w:p w:rsidR="004D326E" w:rsidRDefault="004D326E" w:rsidP="004D326E">
      <w:pPr>
        <w:rPr>
          <w:sz w:val="24"/>
        </w:rPr>
      </w:pPr>
    </w:p>
    <w:p w:rsidR="006D74CC" w:rsidRDefault="004D326E" w:rsidP="004D326E">
      <w:pPr>
        <w:jc w:val="center"/>
        <w:rPr>
          <w:sz w:val="24"/>
        </w:rPr>
      </w:pPr>
      <w:r>
        <w:rPr>
          <w:sz w:val="24"/>
        </w:rPr>
        <w:t>Este es el código de la acción de la fermentación que lo manda a su ventana y solo se selecciona este botón y el código de abajo hace que este se muestra en la pantalla.</w:t>
      </w:r>
    </w:p>
    <w:p w:rsidR="006D74CC" w:rsidRDefault="006D74CC" w:rsidP="006D74CC">
      <w:pPr>
        <w:tabs>
          <w:tab w:val="left" w:pos="1978"/>
        </w:tabs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702272" behindDoc="0" locked="0" layoutInCell="1" allowOverlap="1" wp14:anchorId="5BEACB76" wp14:editId="598C64B4">
            <wp:simplePos x="0" y="0"/>
            <wp:positionH relativeFrom="column">
              <wp:posOffset>-594995</wp:posOffset>
            </wp:positionH>
            <wp:positionV relativeFrom="paragraph">
              <wp:posOffset>113665</wp:posOffset>
            </wp:positionV>
            <wp:extent cx="6846570" cy="892175"/>
            <wp:effectExtent l="0" t="0" r="0" b="317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56" t="12873" r="24166" b="69037"/>
                    <a:stretch/>
                  </pic:blipFill>
                  <pic:spPr bwMode="auto">
                    <a:xfrm>
                      <a:off x="0" y="0"/>
                      <a:ext cx="6846570" cy="89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ab/>
      </w:r>
    </w:p>
    <w:p w:rsidR="006D74CC" w:rsidRDefault="006D74CC" w:rsidP="006D74CC">
      <w:pPr>
        <w:tabs>
          <w:tab w:val="left" w:pos="1978"/>
        </w:tabs>
        <w:rPr>
          <w:sz w:val="24"/>
        </w:rPr>
      </w:pPr>
    </w:p>
    <w:p w:rsidR="006D74CC" w:rsidRPr="006D74CC" w:rsidRDefault="006D74CC" w:rsidP="006D74CC">
      <w:pPr>
        <w:rPr>
          <w:sz w:val="24"/>
        </w:rPr>
      </w:pPr>
    </w:p>
    <w:p w:rsidR="006D74CC" w:rsidRDefault="006D74CC" w:rsidP="006D74CC">
      <w:pPr>
        <w:rPr>
          <w:sz w:val="24"/>
        </w:rPr>
      </w:pPr>
    </w:p>
    <w:p w:rsidR="006D74CC" w:rsidRDefault="006D74CC" w:rsidP="003A11D6">
      <w:pPr>
        <w:jc w:val="center"/>
        <w:rPr>
          <w:sz w:val="24"/>
        </w:rPr>
      </w:pPr>
      <w:r>
        <w:rPr>
          <w:sz w:val="24"/>
        </w:rPr>
        <w:t>Este es el código de la acción de los integrantes y que lo manda a su ventana y este hace que se muestre en la pantalla</w:t>
      </w:r>
    </w:p>
    <w:p w:rsidR="006D74CC" w:rsidRDefault="006D74CC" w:rsidP="006D74CC">
      <w:pPr>
        <w:jc w:val="center"/>
        <w:rPr>
          <w:noProof/>
          <w:lang w:eastAsia="es-MX"/>
        </w:rPr>
      </w:pPr>
    </w:p>
    <w:p w:rsidR="003A11D6" w:rsidRDefault="00D26A6F" w:rsidP="006D74CC">
      <w:pPr>
        <w:jc w:val="center"/>
        <w:rPr>
          <w:sz w:val="24"/>
        </w:rPr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4F232AF" wp14:editId="1A8F40B6">
                <wp:simplePos x="0" y="0"/>
                <wp:positionH relativeFrom="column">
                  <wp:posOffset>2587755</wp:posOffset>
                </wp:positionH>
                <wp:positionV relativeFrom="paragraph">
                  <wp:posOffset>-391841</wp:posOffset>
                </wp:positionV>
                <wp:extent cx="561340" cy="5345430"/>
                <wp:effectExtent l="27305" t="0" r="18415" b="18415"/>
                <wp:wrapNone/>
                <wp:docPr id="31" name="31 Abrir lla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61340" cy="5345430"/>
                        </a:xfrm>
                        <a:prstGeom prst="leftBrac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31 Abrir llave" o:spid="_x0000_s1026" type="#_x0000_t87" style="position:absolute;margin-left:203.75pt;margin-top:-30.85pt;width:44.2pt;height:420.9pt;rotation:-9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" adj="189" strokecolor="#00b0f0" strokeweight="2.25pt"/>
            </w:pict>
          </mc:Fallback>
        </mc:AlternateContent>
      </w:r>
      <w:r w:rsidR="003A11D6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EB12805" wp14:editId="2D592E65">
                <wp:simplePos x="0" y="0"/>
                <wp:positionH relativeFrom="column">
                  <wp:posOffset>2523765</wp:posOffset>
                </wp:positionH>
                <wp:positionV relativeFrom="paragraph">
                  <wp:posOffset>-1866188</wp:posOffset>
                </wp:positionV>
                <wp:extent cx="561340" cy="5345430"/>
                <wp:effectExtent l="27305" t="0" r="18415" b="18415"/>
                <wp:wrapNone/>
                <wp:docPr id="21" name="21 Abrir llav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61340" cy="5345430"/>
                        </a:xfrm>
                        <a:prstGeom prst="leftBrace">
                          <a:avLst/>
                        </a:prstGeom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1 Abrir llave" o:spid="_x0000_s1026" type="#_x0000_t87" style="position:absolute;margin-left:198.7pt;margin-top:-146.95pt;width:44.2pt;height:420.9pt;rotation:-90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" adj="189" strokecolor="#00b0f0" strokeweight="2.25pt"/>
            </w:pict>
          </mc:Fallback>
        </mc:AlternateContent>
      </w:r>
      <w:bookmarkStart w:id="0" w:name="_GoBack"/>
      <w:r w:rsidR="006D74CC">
        <w:rPr>
          <w:noProof/>
          <w:lang w:eastAsia="es-MX"/>
        </w:rPr>
        <w:drawing>
          <wp:anchor distT="0" distB="0" distL="114300" distR="114300" simplePos="0" relativeHeight="251705344" behindDoc="0" locked="0" layoutInCell="1" allowOverlap="1" wp14:anchorId="1D597870" wp14:editId="0C6E1B23">
            <wp:simplePos x="0" y="0"/>
            <wp:positionH relativeFrom="column">
              <wp:posOffset>-452174</wp:posOffset>
            </wp:positionH>
            <wp:positionV relativeFrom="paragraph">
              <wp:posOffset>35351</wp:posOffset>
            </wp:positionV>
            <wp:extent cx="6599104" cy="696108"/>
            <wp:effectExtent l="0" t="0" r="0" b="889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83" t="16699" r="30255" b="74604"/>
                    <a:stretch/>
                  </pic:blipFill>
                  <pic:spPr bwMode="auto">
                    <a:xfrm>
                      <a:off x="0" y="0"/>
                      <a:ext cx="6600759" cy="696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6D74CC">
        <w:rPr>
          <w:sz w:val="24"/>
        </w:rPr>
        <w:t xml:space="preserve"> </w:t>
      </w:r>
    </w:p>
    <w:p w:rsidR="003A11D6" w:rsidRPr="003A11D6" w:rsidRDefault="003A11D6" w:rsidP="003A11D6">
      <w:pPr>
        <w:rPr>
          <w:sz w:val="24"/>
        </w:rPr>
      </w:pPr>
    </w:p>
    <w:p w:rsidR="003A11D6" w:rsidRDefault="003A11D6" w:rsidP="003A11D6">
      <w:pPr>
        <w:rPr>
          <w:sz w:val="24"/>
        </w:rPr>
      </w:pPr>
    </w:p>
    <w:p w:rsidR="003A11D6" w:rsidRDefault="003A11D6" w:rsidP="003A11D6">
      <w:pPr>
        <w:jc w:val="center"/>
        <w:rPr>
          <w:sz w:val="24"/>
        </w:rPr>
      </w:pPr>
      <w:r>
        <w:rPr>
          <w:sz w:val="24"/>
        </w:rPr>
        <w:t>Este el código de la acción de el botón salir y este hace que lo saque del programa completamente</w:t>
      </w:r>
    </w:p>
    <w:p w:rsidR="003A11D6" w:rsidRDefault="003A11D6" w:rsidP="003A11D6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720704" behindDoc="0" locked="0" layoutInCell="1" allowOverlap="1" wp14:anchorId="6E300797" wp14:editId="43A0216B">
            <wp:simplePos x="0" y="0"/>
            <wp:positionH relativeFrom="column">
              <wp:posOffset>-342006</wp:posOffset>
            </wp:positionH>
            <wp:positionV relativeFrom="paragraph">
              <wp:posOffset>-4881</wp:posOffset>
            </wp:positionV>
            <wp:extent cx="6411817" cy="847752"/>
            <wp:effectExtent l="0" t="0" r="8255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28" t="16004" r="22828" b="67645"/>
                    <a:stretch/>
                  </pic:blipFill>
                  <pic:spPr bwMode="auto">
                    <a:xfrm>
                      <a:off x="0" y="0"/>
                      <a:ext cx="6411610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11D6" w:rsidRDefault="003A11D6" w:rsidP="003A11D6">
      <w:pPr>
        <w:rPr>
          <w:sz w:val="24"/>
        </w:rPr>
      </w:pPr>
    </w:p>
    <w:p w:rsidR="003A11D6" w:rsidRDefault="003A11D6" w:rsidP="003A11D6">
      <w:pPr>
        <w:jc w:val="center"/>
        <w:rPr>
          <w:noProof/>
          <w:lang w:eastAsia="es-MX"/>
        </w:rPr>
      </w:pPr>
    </w:p>
    <w:p w:rsidR="004D326E" w:rsidRPr="003A11D6" w:rsidRDefault="00D26A6F" w:rsidP="003A11D6">
      <w:pPr>
        <w:jc w:val="center"/>
        <w:rPr>
          <w:sz w:val="24"/>
        </w:rPr>
      </w:pPr>
      <w:r>
        <w:rPr>
          <w:sz w:val="24"/>
        </w:rPr>
        <w:t>Este es el código de el botón de pantalla inicia y lo regresa ala pantalla principal y son específicamente 4 códigos iguales.</w:t>
      </w:r>
    </w:p>
    <w:sectPr w:rsidR="004D326E" w:rsidRPr="003A11D6" w:rsidSect="006B298B">
      <w:headerReference w:type="default" r:id="rId16"/>
      <w:footerReference w:type="default" r:id="rId17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6A6F" w:rsidRDefault="00D26A6F" w:rsidP="00991DDC">
      <w:pPr>
        <w:spacing w:after="0" w:line="240" w:lineRule="auto"/>
      </w:pPr>
      <w:r>
        <w:separator/>
      </w:r>
    </w:p>
  </w:endnote>
  <w:endnote w:type="continuationSeparator" w:id="0">
    <w:p w:rsidR="00D26A6F" w:rsidRDefault="00D26A6F" w:rsidP="00991D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6A6F" w:rsidRDefault="00D26A6F">
    <w:pPr>
      <w:pStyle w:val="Piedepgina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Proyecto POO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es-ES"/>
      </w:rPr>
      <w:t xml:space="preserve">Página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0B6096" w:rsidRPr="000B6096">
      <w:rPr>
        <w:rFonts w:asciiTheme="majorHAnsi" w:eastAsiaTheme="majorEastAsia" w:hAnsiTheme="majorHAnsi" w:cstheme="majorBidi"/>
        <w:noProof/>
        <w:lang w:val="es-ES"/>
      </w:rPr>
      <w:t>3</w:t>
    </w:r>
    <w:r>
      <w:rPr>
        <w:rFonts w:asciiTheme="majorHAnsi" w:eastAsiaTheme="majorEastAsia" w:hAnsiTheme="majorHAnsi" w:cstheme="majorBidi"/>
      </w:rPr>
      <w:fldChar w:fldCharType="end"/>
    </w:r>
  </w:p>
  <w:p w:rsidR="00D26A6F" w:rsidRDefault="00D26A6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6A6F" w:rsidRDefault="00D26A6F" w:rsidP="00991DDC">
      <w:pPr>
        <w:spacing w:after="0" w:line="240" w:lineRule="auto"/>
      </w:pPr>
      <w:r>
        <w:separator/>
      </w:r>
    </w:p>
  </w:footnote>
  <w:footnote w:type="continuationSeparator" w:id="0">
    <w:p w:rsidR="00D26A6F" w:rsidRDefault="00D26A6F" w:rsidP="00991D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ítulo"/>
      <w:id w:val="77738743"/>
      <w:placeholder>
        <w:docPart w:val="2ED9FB9141D24C3ABEACDDC58AED30B9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D26A6F" w:rsidRDefault="00D26A6F">
        <w:pPr>
          <w:pStyle w:val="Encabezad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MANUAL TÉCNICO.</w:t>
        </w:r>
      </w:p>
    </w:sdtContent>
  </w:sdt>
  <w:p w:rsidR="00D26A6F" w:rsidRDefault="00D26A6F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298B"/>
    <w:rsid w:val="000B6096"/>
    <w:rsid w:val="003A11D6"/>
    <w:rsid w:val="004D326E"/>
    <w:rsid w:val="006B298B"/>
    <w:rsid w:val="006D74CC"/>
    <w:rsid w:val="00991DDC"/>
    <w:rsid w:val="009C1642"/>
    <w:rsid w:val="009C6AA8"/>
    <w:rsid w:val="00A11FA5"/>
    <w:rsid w:val="00A2497E"/>
    <w:rsid w:val="00A52FE5"/>
    <w:rsid w:val="00B24ACC"/>
    <w:rsid w:val="00BA6973"/>
    <w:rsid w:val="00D26A6F"/>
    <w:rsid w:val="00D87EED"/>
    <w:rsid w:val="00F61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B298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B298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B29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6B298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inespaciado">
    <w:name w:val="No Spacing"/>
    <w:link w:val="SinespaciadoCar"/>
    <w:uiPriority w:val="1"/>
    <w:qFormat/>
    <w:rsid w:val="006B298B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B298B"/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B29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298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991DD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91DDC"/>
  </w:style>
  <w:style w:type="paragraph" w:styleId="Piedepgina">
    <w:name w:val="footer"/>
    <w:basedOn w:val="Normal"/>
    <w:link w:val="PiedepginaCar"/>
    <w:uiPriority w:val="99"/>
    <w:unhideWhenUsed/>
    <w:rsid w:val="00991DD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91DD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B298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B298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B298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6B298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inespaciado">
    <w:name w:val="No Spacing"/>
    <w:link w:val="SinespaciadoCar"/>
    <w:uiPriority w:val="1"/>
    <w:qFormat/>
    <w:rsid w:val="006B298B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B298B"/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B29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298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991DD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91DDC"/>
  </w:style>
  <w:style w:type="paragraph" w:styleId="Piedepgina">
    <w:name w:val="footer"/>
    <w:basedOn w:val="Normal"/>
    <w:link w:val="PiedepginaCar"/>
    <w:uiPriority w:val="99"/>
    <w:unhideWhenUsed/>
    <w:rsid w:val="00991DD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91D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9929B83F0864EFA95A426C28E5835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7A191D-D933-49BA-9A64-45031D1A1571}"/>
      </w:docPartPr>
      <w:docPartBody>
        <w:p w:rsidR="007E5FF6" w:rsidRDefault="009964D4" w:rsidP="009964D4">
          <w:pPr>
            <w:pStyle w:val="49929B83F0864EFA95A426C28E583576"/>
          </w:pPr>
          <w:r>
            <w:rPr>
              <w:rFonts w:asciiTheme="majorHAnsi" w:eastAsiaTheme="majorEastAsia" w:hAnsiTheme="majorHAnsi" w:cstheme="majorBidi"/>
              <w:sz w:val="72"/>
              <w:szCs w:val="72"/>
              <w:lang w:val="es-ES"/>
            </w:rPr>
            <w:t>[Escriba el título del documento]</w:t>
          </w:r>
        </w:p>
      </w:docPartBody>
    </w:docPart>
    <w:docPart>
      <w:docPartPr>
        <w:name w:val="CE6636233E964DBFA6B19CB08EEC49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DB0EB2-40AA-493F-84CA-1184B203042F}"/>
      </w:docPartPr>
      <w:docPartBody>
        <w:p w:rsidR="007E5FF6" w:rsidRDefault="009964D4" w:rsidP="009964D4">
          <w:pPr>
            <w:pStyle w:val="CE6636233E964DBFA6B19CB08EEC4991"/>
          </w:pPr>
          <w:r>
            <w:rPr>
              <w:rFonts w:asciiTheme="majorHAnsi" w:eastAsiaTheme="majorEastAsia" w:hAnsiTheme="majorHAnsi" w:cstheme="majorBidi"/>
              <w:sz w:val="36"/>
              <w:szCs w:val="36"/>
              <w:lang w:val="es-ES"/>
            </w:rPr>
            <w:t>[Escriba el subtítulo del documento]</w:t>
          </w:r>
        </w:p>
      </w:docPartBody>
    </w:docPart>
    <w:docPart>
      <w:docPartPr>
        <w:name w:val="3CE55A763E9740789D52BC3484731C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8D6799-3019-475E-9C57-520141946A61}"/>
      </w:docPartPr>
      <w:docPartBody>
        <w:p w:rsidR="007E5FF6" w:rsidRDefault="009964D4" w:rsidP="009964D4">
          <w:pPr>
            <w:pStyle w:val="3CE55A763E9740789D52BC3484731C44"/>
          </w:pPr>
          <w:r>
            <w:rPr>
              <w:lang w:val="es-ES"/>
            </w:rPr>
            <w:t>[Seleccione la fecha]</w:t>
          </w:r>
        </w:p>
      </w:docPartBody>
    </w:docPart>
    <w:docPart>
      <w:docPartPr>
        <w:name w:val="06CD89904E7748129E8F871FC4A7DC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9FF60D-EF54-4601-AB65-071F6126DB43}"/>
      </w:docPartPr>
      <w:docPartBody>
        <w:p w:rsidR="007E5FF6" w:rsidRDefault="009964D4" w:rsidP="009964D4">
          <w:pPr>
            <w:pStyle w:val="06CD89904E7748129E8F871FC4A7DC8A"/>
          </w:pPr>
          <w:r>
            <w:rPr>
              <w:lang w:val="es-ES"/>
            </w:rPr>
            <w:t>[Escriba el nombre de la compañía]</w:t>
          </w:r>
        </w:p>
      </w:docPartBody>
    </w:docPart>
    <w:docPart>
      <w:docPartPr>
        <w:name w:val="2ED9FB9141D24C3ABEACDDC58AED30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840F30-3562-4042-93AA-F462292DE5D8}"/>
      </w:docPartPr>
      <w:docPartBody>
        <w:p w:rsidR="007E5FF6" w:rsidRDefault="007E5FF6" w:rsidP="007E5FF6">
          <w:pPr>
            <w:pStyle w:val="2ED9FB9141D24C3ABEACDDC58AED30B9"/>
          </w:pPr>
          <w:r>
            <w:rPr>
              <w:rFonts w:asciiTheme="majorHAnsi" w:eastAsiaTheme="majorEastAsia" w:hAnsiTheme="majorHAnsi" w:cstheme="majorBidi"/>
              <w:sz w:val="32"/>
              <w:szCs w:val="32"/>
              <w:lang w:val="es-ES"/>
            </w:rPr>
            <w:t>[Escriba el 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64D4"/>
    <w:rsid w:val="007E5FF6"/>
    <w:rsid w:val="00996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9929B83F0864EFA95A426C28E583576">
    <w:name w:val="49929B83F0864EFA95A426C28E583576"/>
    <w:rsid w:val="009964D4"/>
  </w:style>
  <w:style w:type="paragraph" w:customStyle="1" w:styleId="CE6636233E964DBFA6B19CB08EEC4991">
    <w:name w:val="CE6636233E964DBFA6B19CB08EEC4991"/>
    <w:rsid w:val="009964D4"/>
  </w:style>
  <w:style w:type="paragraph" w:customStyle="1" w:styleId="3CE55A763E9740789D52BC3484731C44">
    <w:name w:val="3CE55A763E9740789D52BC3484731C44"/>
    <w:rsid w:val="009964D4"/>
  </w:style>
  <w:style w:type="paragraph" w:customStyle="1" w:styleId="06CD89904E7748129E8F871FC4A7DC8A">
    <w:name w:val="06CD89904E7748129E8F871FC4A7DC8A"/>
    <w:rsid w:val="009964D4"/>
  </w:style>
  <w:style w:type="paragraph" w:customStyle="1" w:styleId="74CB1B578FC144B49C1945481AA571E1">
    <w:name w:val="74CB1B578FC144B49C1945481AA571E1"/>
    <w:rsid w:val="009964D4"/>
  </w:style>
  <w:style w:type="paragraph" w:customStyle="1" w:styleId="2ED9FB9141D24C3ABEACDDC58AED30B9">
    <w:name w:val="2ED9FB9141D24C3ABEACDDC58AED30B9"/>
    <w:rsid w:val="007E5FF6"/>
  </w:style>
  <w:style w:type="paragraph" w:customStyle="1" w:styleId="FDC7BEDA648A43B888C96C906B5497FA">
    <w:name w:val="FDC7BEDA648A43B888C96C906B5497FA"/>
    <w:rsid w:val="007E5FF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9929B83F0864EFA95A426C28E583576">
    <w:name w:val="49929B83F0864EFA95A426C28E583576"/>
    <w:rsid w:val="009964D4"/>
  </w:style>
  <w:style w:type="paragraph" w:customStyle="1" w:styleId="CE6636233E964DBFA6B19CB08EEC4991">
    <w:name w:val="CE6636233E964DBFA6B19CB08EEC4991"/>
    <w:rsid w:val="009964D4"/>
  </w:style>
  <w:style w:type="paragraph" w:customStyle="1" w:styleId="3CE55A763E9740789D52BC3484731C44">
    <w:name w:val="3CE55A763E9740789D52BC3484731C44"/>
    <w:rsid w:val="009964D4"/>
  </w:style>
  <w:style w:type="paragraph" w:customStyle="1" w:styleId="06CD89904E7748129E8F871FC4A7DC8A">
    <w:name w:val="06CD89904E7748129E8F871FC4A7DC8A"/>
    <w:rsid w:val="009964D4"/>
  </w:style>
  <w:style w:type="paragraph" w:customStyle="1" w:styleId="74CB1B578FC144B49C1945481AA571E1">
    <w:name w:val="74CB1B578FC144B49C1945481AA571E1"/>
    <w:rsid w:val="009964D4"/>
  </w:style>
  <w:style w:type="paragraph" w:customStyle="1" w:styleId="2ED9FB9141D24C3ABEACDDC58AED30B9">
    <w:name w:val="2ED9FB9141D24C3ABEACDDC58AED30B9"/>
    <w:rsid w:val="007E5FF6"/>
  </w:style>
  <w:style w:type="paragraph" w:customStyle="1" w:styleId="FDC7BEDA648A43B888C96C906B5497FA">
    <w:name w:val="FDC7BEDA648A43B888C96C906B5497FA"/>
    <w:rsid w:val="007E5FF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Nombre del maestro: Gustavo Hernández Molina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BF631FE-C782-4159-A774-751FE8A4A7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5CC1F5C8</Template>
  <TotalTime>183</TotalTime>
  <Pages>4</Pages>
  <Words>141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TÉCNICO.</vt:lpstr>
    </vt:vector>
  </TitlesOfParts>
  <Company>3-B programación</Company>
  <LinksUpToDate>false</LinksUpToDate>
  <CharactersWithSpaces>920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TÉCNICO.</dc:title>
  <dc:subject>CBTis 94</dc:subject>
  <dc:creator>GONZALEZ ORNELAS MAYAVI SARAE</dc:creator>
  <cp:lastModifiedBy>GONZALEZ ORNELAS MAYAVI SARAEL</cp:lastModifiedBy>
  <cp:revision>2</cp:revision>
  <dcterms:created xsi:type="dcterms:W3CDTF">2019-10-23T17:33:00Z</dcterms:created>
  <dcterms:modified xsi:type="dcterms:W3CDTF">2019-10-24T17:36:00Z</dcterms:modified>
</cp:coreProperties>
</file>